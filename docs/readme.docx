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E33" w:rsidRDefault="00152E7E" w:rsidP="0091265A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F32C4C" wp14:editId="1FF7188F">
                <wp:simplePos x="0" y="0"/>
                <wp:positionH relativeFrom="column">
                  <wp:posOffset>4591685</wp:posOffset>
                </wp:positionH>
                <wp:positionV relativeFrom="paragraph">
                  <wp:posOffset>-361315</wp:posOffset>
                </wp:positionV>
                <wp:extent cx="970280" cy="218440"/>
                <wp:effectExtent l="0" t="0" r="127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280" cy="21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E22" w:rsidRPr="00C27E22" w:rsidRDefault="00C27E22" w:rsidP="00C27E22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BG Segmentation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1.55pt;margin-top:-28.45pt;width:76.4pt;height:1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" stroked="f">
                <v:textbox>
                  <w:txbxContent>
                    <w:p w:rsidR="00C27E22" w:rsidRPr="00C27E22" w:rsidRDefault="00C27E22" w:rsidP="00C27E22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BG Segmentation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F7FAE1" wp14:editId="626056EA">
                <wp:simplePos x="0" y="0"/>
                <wp:positionH relativeFrom="column">
                  <wp:posOffset>2490470</wp:posOffset>
                </wp:positionH>
                <wp:positionV relativeFrom="paragraph">
                  <wp:posOffset>-360680</wp:posOffset>
                </wp:positionV>
                <wp:extent cx="970280" cy="218440"/>
                <wp:effectExtent l="0" t="0" r="127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280" cy="21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E22" w:rsidRPr="00C27E22" w:rsidRDefault="00C27E22" w:rsidP="00C27E22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Traffic.mp4 (3:00)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96.1pt;margin-top:-28.4pt;width:76.4pt;height:17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" stroked="f">
                <v:textbox>
                  <w:txbxContent>
                    <w:p w:rsidR="00C27E22" w:rsidRPr="00C27E22" w:rsidRDefault="00C27E22" w:rsidP="00C27E22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Traffic.mp4 (3:00)</w:t>
                      </w:r>
                    </w:p>
                  </w:txbxContent>
                </v:textbox>
              </v:shape>
            </w:pict>
          </mc:Fallback>
        </mc:AlternateContent>
      </w:r>
      <w:r w:rsidR="00A67E33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5AD1C26B" wp14:editId="3C1C67BA">
            <wp:simplePos x="0" y="0"/>
            <wp:positionH relativeFrom="column">
              <wp:posOffset>4048125</wp:posOffset>
            </wp:positionH>
            <wp:positionV relativeFrom="paragraph">
              <wp:posOffset>-142875</wp:posOffset>
            </wp:positionV>
            <wp:extent cx="2171700" cy="1222375"/>
            <wp:effectExtent l="0" t="0" r="0" b="0"/>
            <wp:wrapTight wrapText="bothSides">
              <wp:wrapPolygon edited="0">
                <wp:start x="0" y="0"/>
                <wp:lineTo x="0" y="21207"/>
                <wp:lineTo x="21411" y="21207"/>
                <wp:lineTo x="2141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" t="7214" r="3301" b="52737"/>
                    <a:stretch/>
                  </pic:blipFill>
                  <pic:spPr bwMode="auto">
                    <a:xfrm>
                      <a:off x="0" y="0"/>
                      <a:ext cx="2171700" cy="12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E33"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28C410C8" wp14:editId="04C483B4">
            <wp:simplePos x="0" y="0"/>
            <wp:positionH relativeFrom="column">
              <wp:posOffset>1885950</wp:posOffset>
            </wp:positionH>
            <wp:positionV relativeFrom="paragraph">
              <wp:posOffset>-139065</wp:posOffset>
            </wp:positionV>
            <wp:extent cx="2171700" cy="1224280"/>
            <wp:effectExtent l="0" t="0" r="0" b="0"/>
            <wp:wrapTight wrapText="bothSides">
              <wp:wrapPolygon edited="0">
                <wp:start x="0" y="0"/>
                <wp:lineTo x="0" y="21174"/>
                <wp:lineTo x="21411" y="21174"/>
                <wp:lineTo x="2141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E33">
        <w:rPr>
          <w:noProof/>
          <w:lang w:eastAsia="en-GB"/>
        </w:rPr>
        <w:t>Background Subtraction</w:t>
      </w:r>
    </w:p>
    <w:p w:rsidR="00A67E33" w:rsidRDefault="00C27E22" w:rsidP="0091265A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FD48F7" wp14:editId="6CE4E486">
                <wp:simplePos x="0" y="0"/>
                <wp:positionH relativeFrom="column">
                  <wp:posOffset>-533400</wp:posOffset>
                </wp:positionH>
                <wp:positionV relativeFrom="paragraph">
                  <wp:posOffset>635</wp:posOffset>
                </wp:positionV>
                <wp:extent cx="2105025" cy="2409825"/>
                <wp:effectExtent l="0" t="0" r="9525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240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E22" w:rsidRDefault="00C27E22" w:rsidP="00C27E22">
                            <w:pPr>
                              <w:spacing w:after="0"/>
                            </w:pPr>
                            <w:r>
                              <w:t xml:space="preserve">    Five </w:t>
                            </w:r>
                            <w:r>
                              <w:t>segmentation algorithms are explored:</w:t>
                            </w:r>
                          </w:p>
                          <w:p w:rsidR="00C27E22" w:rsidRDefault="00C27E22" w:rsidP="00C27E22">
                            <w:pPr>
                              <w:spacing w:after="0"/>
                            </w:pPr>
                          </w:p>
                          <w:p w:rsidR="00C27E22" w:rsidRDefault="00C27E22" w:rsidP="00C27E22">
                            <w:pPr>
                              <w:spacing w:after="0"/>
                            </w:pPr>
                            <w:r>
                              <w:t xml:space="preserve">    1. </w:t>
                            </w:r>
                            <w:proofErr w:type="spellStart"/>
                            <w:r>
                              <w:t>KadewTraKuPong</w:t>
                            </w:r>
                            <w:proofErr w:type="spellEnd"/>
                            <w:r>
                              <w:t xml:space="preserve"> and Bowden </w:t>
                            </w:r>
                            <w:proofErr w:type="spellStart"/>
                            <w:r>
                              <w:t>segmentaion</w:t>
                            </w:r>
                            <w:proofErr w:type="spellEnd"/>
                            <w:r>
                              <w:t xml:space="preserve"> mask</w:t>
                            </w:r>
                          </w:p>
                          <w:p w:rsidR="00C27E22" w:rsidRDefault="00C27E22" w:rsidP="00C27E22">
                            <w:pPr>
                              <w:spacing w:after="0"/>
                            </w:pPr>
                            <w:r>
                              <w:t xml:space="preserve">    2. Gaussian Mixture segmentation by Zoran </w:t>
                            </w:r>
                            <w:proofErr w:type="spellStart"/>
                            <w:r>
                              <w:t>Zuvkovic</w:t>
                            </w:r>
                            <w:proofErr w:type="spellEnd"/>
                          </w:p>
                          <w:p w:rsidR="00C27E22" w:rsidRDefault="00C27E22" w:rsidP="00C27E22">
                            <w:pPr>
                              <w:spacing w:after="0"/>
                            </w:pPr>
                            <w:r>
                              <w:t xml:space="preserve">    3. </w:t>
                            </w:r>
                            <w:proofErr w:type="spellStart"/>
                            <w:r>
                              <w:t>Godbeher</w:t>
                            </w:r>
                            <w:proofErr w:type="spellEnd"/>
                            <w:r>
                              <w:t>, Matsukawa, and Goldberg</w:t>
                            </w:r>
                          </w:p>
                          <w:p w:rsidR="00C27E22" w:rsidRDefault="00C27E22" w:rsidP="00C27E22">
                            <w:pPr>
                              <w:spacing w:after="0"/>
                            </w:pPr>
                            <w:r>
                              <w:t xml:space="preserve">    4. Counting by </w:t>
                            </w:r>
                            <w:proofErr w:type="spellStart"/>
                            <w:r>
                              <w:t>Sagi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Zeevi</w:t>
                            </w:r>
                            <w:proofErr w:type="spellEnd"/>
                          </w:p>
                          <w:p w:rsidR="00C27E22" w:rsidRDefault="00C27E22" w:rsidP="00C27E22">
                            <w:pPr>
                              <w:spacing w:after="0"/>
                            </w:pPr>
                            <w:r>
                              <w:t xml:space="preserve">    5. KNN Nearest </w:t>
                            </w:r>
                            <w:proofErr w:type="spellStart"/>
                            <w:r>
                              <w:t>Neighbors</w:t>
                            </w:r>
                            <w:proofErr w:type="spellEnd"/>
                            <w:r>
                              <w:t xml:space="preserve"> (best)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42pt;margin-top:.05pt;width:165.75pt;height:1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" stroked="f">
                <v:textbox>
                  <w:txbxContent>
                    <w:p w:rsidR="00C27E22" w:rsidRDefault="00C27E22" w:rsidP="00C27E22">
                      <w:pPr>
                        <w:spacing w:after="0"/>
                      </w:pPr>
                      <w:r>
                        <w:t xml:space="preserve">    Five </w:t>
                      </w:r>
                      <w:r>
                        <w:t>segmentation algorithms are explored:</w:t>
                      </w:r>
                    </w:p>
                    <w:p w:rsidR="00C27E22" w:rsidRDefault="00C27E22" w:rsidP="00C27E22">
                      <w:pPr>
                        <w:spacing w:after="0"/>
                      </w:pPr>
                    </w:p>
                    <w:p w:rsidR="00C27E22" w:rsidRDefault="00C27E22" w:rsidP="00C27E22">
                      <w:pPr>
                        <w:spacing w:after="0"/>
                      </w:pPr>
                      <w:r>
                        <w:t xml:space="preserve">    1. </w:t>
                      </w:r>
                      <w:proofErr w:type="spellStart"/>
                      <w:r>
                        <w:t>KadewTraKuPong</w:t>
                      </w:r>
                      <w:proofErr w:type="spellEnd"/>
                      <w:r>
                        <w:t xml:space="preserve"> and Bowden </w:t>
                      </w:r>
                      <w:proofErr w:type="spellStart"/>
                      <w:r>
                        <w:t>segmentaion</w:t>
                      </w:r>
                      <w:proofErr w:type="spellEnd"/>
                      <w:r>
                        <w:t xml:space="preserve"> mask</w:t>
                      </w:r>
                    </w:p>
                    <w:p w:rsidR="00C27E22" w:rsidRDefault="00C27E22" w:rsidP="00C27E22">
                      <w:pPr>
                        <w:spacing w:after="0"/>
                      </w:pPr>
                      <w:r>
                        <w:t xml:space="preserve">    2. Gaussian Mixture segmentation by Zoran </w:t>
                      </w:r>
                      <w:proofErr w:type="spellStart"/>
                      <w:r>
                        <w:t>Zuvkovic</w:t>
                      </w:r>
                      <w:proofErr w:type="spellEnd"/>
                    </w:p>
                    <w:p w:rsidR="00C27E22" w:rsidRDefault="00C27E22" w:rsidP="00C27E22">
                      <w:pPr>
                        <w:spacing w:after="0"/>
                      </w:pPr>
                      <w:r>
                        <w:t xml:space="preserve">    3. </w:t>
                      </w:r>
                      <w:proofErr w:type="spellStart"/>
                      <w:r>
                        <w:t>Godbeher</w:t>
                      </w:r>
                      <w:proofErr w:type="spellEnd"/>
                      <w:r>
                        <w:t>, Matsukawa, and Goldberg</w:t>
                      </w:r>
                    </w:p>
                    <w:p w:rsidR="00C27E22" w:rsidRDefault="00C27E22" w:rsidP="00C27E22">
                      <w:pPr>
                        <w:spacing w:after="0"/>
                      </w:pPr>
                      <w:r>
                        <w:t xml:space="preserve">    4. Counting by </w:t>
                      </w:r>
                      <w:proofErr w:type="spellStart"/>
                      <w:r>
                        <w:t>Sagi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Zeevi</w:t>
                      </w:r>
                      <w:proofErr w:type="spellEnd"/>
                    </w:p>
                    <w:p w:rsidR="00C27E22" w:rsidRDefault="00C27E22" w:rsidP="00C27E22">
                      <w:pPr>
                        <w:spacing w:after="0"/>
                      </w:pPr>
                      <w:r>
                        <w:t xml:space="preserve">    5. KNN Nearest </w:t>
                      </w:r>
                      <w:proofErr w:type="spellStart"/>
                      <w:r>
                        <w:t>Neighbors</w:t>
                      </w:r>
                      <w:proofErr w:type="spellEnd"/>
                      <w:r>
                        <w:t xml:space="preserve"> (best)</w:t>
                      </w:r>
                    </w:p>
                  </w:txbxContent>
                </v:textbox>
              </v:shape>
            </w:pict>
          </mc:Fallback>
        </mc:AlternateContent>
      </w:r>
    </w:p>
    <w:p w:rsidR="00786CB2" w:rsidRDefault="00786CB2" w:rsidP="0091265A">
      <w:pPr>
        <w:rPr>
          <w:noProof/>
          <w:lang w:eastAsia="en-GB"/>
        </w:rPr>
      </w:pPr>
    </w:p>
    <w:p w:rsidR="00A67E33" w:rsidRDefault="00165AFD" w:rsidP="0091265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6987FAE5" wp14:editId="20B11070">
            <wp:simplePos x="0" y="0"/>
            <wp:positionH relativeFrom="column">
              <wp:posOffset>4035425</wp:posOffset>
            </wp:positionH>
            <wp:positionV relativeFrom="paragraph">
              <wp:posOffset>114300</wp:posOffset>
            </wp:positionV>
            <wp:extent cx="2162175" cy="1216025"/>
            <wp:effectExtent l="0" t="0" r="9525" b="3175"/>
            <wp:wrapTight wrapText="bothSides">
              <wp:wrapPolygon edited="0">
                <wp:start x="0" y="0"/>
                <wp:lineTo x="0" y="21318"/>
                <wp:lineTo x="21505" y="21318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CB2"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73687FB4" wp14:editId="0AF80FEF">
            <wp:simplePos x="0" y="0"/>
            <wp:positionH relativeFrom="column">
              <wp:posOffset>1885950</wp:posOffset>
            </wp:positionH>
            <wp:positionV relativeFrom="paragraph">
              <wp:posOffset>95885</wp:posOffset>
            </wp:positionV>
            <wp:extent cx="2161540" cy="1238250"/>
            <wp:effectExtent l="0" t="0" r="0" b="0"/>
            <wp:wrapTight wrapText="bothSides">
              <wp:wrapPolygon edited="0">
                <wp:start x="0" y="0"/>
                <wp:lineTo x="0" y="21268"/>
                <wp:lineTo x="21321" y="21268"/>
                <wp:lineTo x="2132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BD4" w:rsidRDefault="00946BD4" w:rsidP="0091265A"/>
    <w:p w:rsidR="00946BD4" w:rsidRDefault="00946BD4" w:rsidP="0091265A"/>
    <w:p w:rsidR="00946BD4" w:rsidRDefault="00946BD4" w:rsidP="0091265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9A7553" wp14:editId="3793CE97">
                <wp:simplePos x="0" y="0"/>
                <wp:positionH relativeFrom="column">
                  <wp:posOffset>4083050</wp:posOffset>
                </wp:positionH>
                <wp:positionV relativeFrom="paragraph">
                  <wp:posOffset>106680</wp:posOffset>
                </wp:positionV>
                <wp:extent cx="476250" cy="205105"/>
                <wp:effectExtent l="0" t="0" r="0" b="444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0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E22" w:rsidRPr="00C27E22" w:rsidRDefault="00C27E22" w:rsidP="00C27E22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MOG2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21.5pt;margin-top:8.4pt;width:37.5pt;height:16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" stroked="f">
                <v:textbox>
                  <w:txbxContent>
                    <w:p w:rsidR="00C27E22" w:rsidRPr="00C27E22" w:rsidRDefault="00C27E22" w:rsidP="00C27E22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MOG2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477EAC" wp14:editId="5CD346C7">
                <wp:simplePos x="0" y="0"/>
                <wp:positionH relativeFrom="column">
                  <wp:posOffset>1939925</wp:posOffset>
                </wp:positionH>
                <wp:positionV relativeFrom="paragraph">
                  <wp:posOffset>118110</wp:posOffset>
                </wp:positionV>
                <wp:extent cx="428625" cy="205105"/>
                <wp:effectExtent l="0" t="0" r="9525" b="444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0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E22" w:rsidRPr="00C27E22" w:rsidRDefault="00C27E22" w:rsidP="00C27E22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27E22">
                              <w:rPr>
                                <w:sz w:val="16"/>
                                <w:szCs w:val="16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52.75pt;margin-top:9.3pt;width:33.75pt;height:1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" stroked="f">
                <v:textbox>
                  <w:txbxContent>
                    <w:p w:rsidR="00C27E22" w:rsidRPr="00C27E22" w:rsidRDefault="00C27E22" w:rsidP="00C27E22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C27E22">
                        <w:rPr>
                          <w:sz w:val="16"/>
                          <w:szCs w:val="16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35D5BA4B" wp14:editId="6358A1E4">
            <wp:simplePos x="0" y="0"/>
            <wp:positionH relativeFrom="column">
              <wp:posOffset>4029075</wp:posOffset>
            </wp:positionH>
            <wp:positionV relativeFrom="paragraph">
              <wp:posOffset>369570</wp:posOffset>
            </wp:positionV>
            <wp:extent cx="21717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11" y="21438"/>
                <wp:lineTo x="214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"/>
                    <a:stretch/>
                  </pic:blipFill>
                  <pic:spPr bwMode="auto">
                    <a:xfrm>
                      <a:off x="0" y="0"/>
                      <a:ext cx="21717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BD4" w:rsidRDefault="00946BD4" w:rsidP="0091265A"/>
    <w:p w:rsidR="00946BD4" w:rsidRDefault="00946BD4" w:rsidP="0091265A"/>
    <w:p w:rsidR="00946BD4" w:rsidRDefault="00946BD4" w:rsidP="0091265A"/>
    <w:p w:rsidR="00946BD4" w:rsidRDefault="00946BD4" w:rsidP="0091265A"/>
    <w:p w:rsidR="00946BD4" w:rsidRDefault="002E6919">
      <w:r>
        <w:rPr>
          <w:noProof/>
          <w:lang w:eastAsia="en-GB"/>
        </w:rPr>
        <w:drawing>
          <wp:anchor distT="0" distB="0" distL="114300" distR="114300" simplePos="0" relativeHeight="251678720" behindDoc="1" locked="0" layoutInCell="1" allowOverlap="1" wp14:anchorId="71AEFCE4" wp14:editId="61289D7A">
            <wp:simplePos x="0" y="0"/>
            <wp:positionH relativeFrom="column">
              <wp:posOffset>2590800</wp:posOffset>
            </wp:positionH>
            <wp:positionV relativeFrom="paragraph">
              <wp:posOffset>2985770</wp:posOffset>
            </wp:positionV>
            <wp:extent cx="2696210" cy="1514475"/>
            <wp:effectExtent l="0" t="0" r="8890" b="9525"/>
            <wp:wrapTight wrapText="bothSides">
              <wp:wrapPolygon edited="0">
                <wp:start x="0" y="0"/>
                <wp:lineTo x="0" y="21464"/>
                <wp:lineTo x="21519" y="21464"/>
                <wp:lineTo x="2151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 wp14:anchorId="14B0C676" wp14:editId="5CBA49D3">
            <wp:simplePos x="0" y="0"/>
            <wp:positionH relativeFrom="column">
              <wp:posOffset>2590800</wp:posOffset>
            </wp:positionH>
            <wp:positionV relativeFrom="paragraph">
              <wp:posOffset>1452245</wp:posOffset>
            </wp:positionV>
            <wp:extent cx="2695575" cy="1534160"/>
            <wp:effectExtent l="0" t="0" r="9525" b="8890"/>
            <wp:wrapTight wrapText="bothSides">
              <wp:wrapPolygon edited="0">
                <wp:start x="0" y="0"/>
                <wp:lineTo x="0" y="21457"/>
                <wp:lineTo x="21524" y="21457"/>
                <wp:lineTo x="2152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BD4">
        <w:br w:type="page"/>
      </w:r>
    </w:p>
    <w:p w:rsidR="00946BD4" w:rsidRDefault="00946BD4" w:rsidP="0091265A"/>
    <w:p w:rsidR="003C7D20" w:rsidRPr="0091265A" w:rsidRDefault="002E6919" w:rsidP="0091265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2610485</wp:posOffset>
                </wp:positionV>
                <wp:extent cx="1609725" cy="1219200"/>
                <wp:effectExtent l="0" t="0" r="28575" b="19050"/>
                <wp:wrapNone/>
                <wp:docPr id="20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19200"/>
                        </a:xfrm>
                        <a:custGeom>
                          <a:avLst/>
                          <a:gdLst>
                            <a:gd name="connsiteX0" fmla="*/ 95250 w 1609725"/>
                            <a:gd name="connsiteY0" fmla="*/ 266700 h 1219200"/>
                            <a:gd name="connsiteX1" fmla="*/ 0 w 1609725"/>
                            <a:gd name="connsiteY1" fmla="*/ 1219200 h 1219200"/>
                            <a:gd name="connsiteX2" fmla="*/ 1609725 w 1609725"/>
                            <a:gd name="connsiteY2" fmla="*/ 942975 h 1219200"/>
                            <a:gd name="connsiteX3" fmla="*/ 1352550 w 1609725"/>
                            <a:gd name="connsiteY3" fmla="*/ 0 h 1219200"/>
                            <a:gd name="connsiteX4" fmla="*/ 95250 w 1609725"/>
                            <a:gd name="connsiteY4" fmla="*/ 266700 h 1219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09725" h="1219200">
                              <a:moveTo>
                                <a:pt x="95250" y="266700"/>
                              </a:moveTo>
                              <a:lnTo>
                                <a:pt x="0" y="1219200"/>
                              </a:lnTo>
                              <a:lnTo>
                                <a:pt x="1609725" y="942975"/>
                              </a:lnTo>
                              <a:lnTo>
                                <a:pt x="1352550" y="0"/>
                              </a:lnTo>
                              <a:lnTo>
                                <a:pt x="95250" y="266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F63B">
                            <a:alpha val="18824"/>
                          </a:srgbClr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0" o:spid="_x0000_s1026" style="position:absolute;margin-left:59.25pt;margin-top:205.55pt;width:126.75pt;height:9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09725,1219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" path="m95250,266700l,1219200,1609725,942975,1352550,,95250,266700xe" fillcolor="#16f63b" strokecolor="#243f60 [1604]" strokeweight="1pt">
                <v:fill opacity="12336f"/>
                <v:path arrowok="t" o:connecttype="custom" o:connectlocs="95250,266700;0,1219200;1609725,942975;1352550,0;95250,266700" o:connectangles="0,0,0,0,0"/>
              </v:shape>
            </w:pict>
          </mc:Fallback>
        </mc:AlternateContent>
      </w:r>
      <w:r w:rsidR="00BC7BFC">
        <w:rPr>
          <w:noProof/>
          <w:lang w:eastAsia="en-GB"/>
        </w:rPr>
        <w:drawing>
          <wp:anchor distT="0" distB="0" distL="114300" distR="114300" simplePos="0" relativeHeight="251676672" behindDoc="1" locked="0" layoutInCell="1" allowOverlap="1" wp14:anchorId="005EE674" wp14:editId="53BB9E4C">
            <wp:simplePos x="0" y="0"/>
            <wp:positionH relativeFrom="column">
              <wp:posOffset>417195</wp:posOffset>
            </wp:positionH>
            <wp:positionV relativeFrom="paragraph">
              <wp:posOffset>2191385</wp:posOffset>
            </wp:positionV>
            <wp:extent cx="4754245" cy="2219325"/>
            <wp:effectExtent l="0" t="0" r="8255" b="9525"/>
            <wp:wrapTight wrapText="bothSides">
              <wp:wrapPolygon edited="0">
                <wp:start x="0" y="0"/>
                <wp:lineTo x="0" y="21507"/>
                <wp:lineTo x="21551" y="21507"/>
                <wp:lineTo x="2155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BFC">
        <w:rPr>
          <w:noProof/>
          <w:lang w:eastAsia="en-GB"/>
        </w:rPr>
        <w:drawing>
          <wp:anchor distT="0" distB="0" distL="114300" distR="114300" simplePos="0" relativeHeight="251675648" behindDoc="1" locked="0" layoutInCell="1" allowOverlap="1" wp14:anchorId="04904548" wp14:editId="2DBE80C6">
            <wp:simplePos x="0" y="0"/>
            <wp:positionH relativeFrom="column">
              <wp:posOffset>671195</wp:posOffset>
            </wp:positionH>
            <wp:positionV relativeFrom="paragraph">
              <wp:posOffset>48260</wp:posOffset>
            </wp:positionV>
            <wp:extent cx="3513455" cy="1704975"/>
            <wp:effectExtent l="0" t="0" r="0" b="9525"/>
            <wp:wrapTight wrapText="bothSides">
              <wp:wrapPolygon edited="0">
                <wp:start x="0" y="0"/>
                <wp:lineTo x="0" y="21479"/>
                <wp:lineTo x="21432" y="21479"/>
                <wp:lineTo x="2143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863A7">
        <w:t>fin</w:t>
      </w:r>
      <w:bookmarkStart w:id="0" w:name="_GoBack"/>
      <w:bookmarkEnd w:id="0"/>
      <w:proofErr w:type="gramEnd"/>
    </w:p>
    <w:sectPr w:rsidR="003C7D20" w:rsidRPr="009126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65A"/>
    <w:rsid w:val="00152E7E"/>
    <w:rsid w:val="00165AFD"/>
    <w:rsid w:val="002E6919"/>
    <w:rsid w:val="003C7D20"/>
    <w:rsid w:val="00786CB2"/>
    <w:rsid w:val="0091265A"/>
    <w:rsid w:val="00946BD4"/>
    <w:rsid w:val="00A67E33"/>
    <w:rsid w:val="00AF228C"/>
    <w:rsid w:val="00B4485A"/>
    <w:rsid w:val="00BC7BFC"/>
    <w:rsid w:val="00C27E22"/>
    <w:rsid w:val="00C8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E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E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01820C-1F67-43CF-B893-F7AAA8F6E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8D04B3DE.dotm</Template>
  <TotalTime>170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AXA</Company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WOODS Luke</dc:creator>
  <cp:lastModifiedBy>WOODS Luke</cp:lastModifiedBy>
  <cp:revision>6</cp:revision>
  <dcterms:created xsi:type="dcterms:W3CDTF">2018-07-02T15:49:00Z</dcterms:created>
  <dcterms:modified xsi:type="dcterms:W3CDTF">2018-07-02T18:39:00Z</dcterms:modified>
</cp:coreProperties>
</file>